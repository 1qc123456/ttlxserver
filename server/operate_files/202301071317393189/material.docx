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4830B" w14:textId="77777777" w:rsidR="001E2883" w:rsidRDefault="001E2883">
      <w:r>
        <w:rPr>
          <w:rFonts w:cs="宋体" w:hint="eastAsia"/>
        </w:rPr>
        <w:t>近日看到了一份《中国婚姻状况调查》，里面提供了比较翔实的数据，一定程度上反映了中国人的婚姻状况。首先，从结婚这个话题看来，认为“结婚是因为爱情”的占了近</w:t>
      </w:r>
      <w:r>
        <w:t>40%</w:t>
      </w:r>
      <w:r>
        <w:rPr>
          <w:rFonts w:cs="宋体" w:hint="eastAsia"/>
        </w:rPr>
        <w:t>，可见，婚姻的主题永远是跟爱情联系在一起的。而因为“就是想结婚”，“年龄大了，父母催促”的也不在少数，共占了</w:t>
      </w:r>
      <w:r>
        <w:t>45%</w:t>
      </w:r>
      <w:r>
        <w:rPr>
          <w:rFonts w:cs="宋体" w:hint="eastAsia"/>
        </w:rPr>
        <w:t>。近一半受调查者都认为房子是结婚的必需品，这就是房地产商一口咬定的住房刚性需求的根源所在，也是深受中国自古以来“居住有其屋”的思想观念的影响。</w:t>
      </w:r>
      <w:r>
        <w:t>42%</w:t>
      </w:r>
      <w:r>
        <w:rPr>
          <w:rFonts w:cs="宋体" w:hint="eastAsia"/>
        </w:rPr>
        <w:t>的人认为结婚时候，女方向男方要求婚房是合理要求，而另外</w:t>
      </w:r>
      <w:r>
        <w:t>44%</w:t>
      </w:r>
      <w:r>
        <w:rPr>
          <w:rFonts w:cs="宋体" w:hint="eastAsia"/>
        </w:rPr>
        <w:t>的人则认为这个很不合理，婚房应该由男女双方共同提供，这从侧面反映了女性作为弱势群体与男女平等思想的对峙，相当长时间还将存在。</w:t>
      </w:r>
    </w:p>
    <w:p w14:paraId="3DE43BC6" w14:textId="77777777" w:rsidR="001E2883" w:rsidRDefault="001E2883">
      <w:r>
        <w:rPr>
          <w:rFonts w:cs="宋体" w:hint="eastAsia"/>
        </w:rPr>
        <w:t>其次，从经济方面来看，有近</w:t>
      </w:r>
      <w:r>
        <w:t>42%</w:t>
      </w:r>
      <w:r>
        <w:rPr>
          <w:rFonts w:cs="宋体" w:hint="eastAsia"/>
        </w:rPr>
        <w:t>的受访者承认家庭收入都由女方保管，而</w:t>
      </w:r>
      <w:r>
        <w:t>63%</w:t>
      </w:r>
      <w:r>
        <w:rPr>
          <w:rFonts w:cs="宋体" w:hint="eastAsia"/>
        </w:rPr>
        <w:t>的人都承认留有私房钱，这说明男性在家庭中的尴尬地位，既要从经济上服从女方的监管，又渴望获得经济上的自由。至于男女方花钱多少，大家的看法比较相似，花钱比较接近，数据也反映了谁花了多少钱对家庭来说其实是笔糊涂账。多数人都认为家庭收入稳定，有了房子有了余钱才考虑养小孩，二十年前“多个孩子多瓢水”的日子不复存在了，如今养孩子成本节节攀升，成为很多家庭的负担。家里多余的钱，一般人都考虑储蓄和购买保险，同时会寻找一些可以投资的项目，说明了多数家庭都是在稳定中寻求机会来改善生活水平。</w:t>
      </w:r>
    </w:p>
    <w:p w14:paraId="77D601A7" w14:textId="77777777" w:rsidR="001E2883" w:rsidRDefault="001E2883">
      <w:r>
        <w:rPr>
          <w:rFonts w:cs="宋体" w:hint="eastAsia"/>
        </w:rPr>
        <w:t>再次，家务方面，有近</w:t>
      </w:r>
      <w:r>
        <w:t>50%</w:t>
      </w:r>
      <w:r>
        <w:rPr>
          <w:rFonts w:cs="宋体" w:hint="eastAsia"/>
        </w:rPr>
        <w:t>的人认为女性做家务较多，延续着“男主外，女主内”的行为惯性，而近</w:t>
      </w:r>
      <w:r>
        <w:t>50%</w:t>
      </w:r>
      <w:r>
        <w:rPr>
          <w:rFonts w:cs="宋体" w:hint="eastAsia"/>
        </w:rPr>
        <w:t>认为做家务能够从照顾对方中获得乐趣，和对方一起共甘苦。如果说有人希望增进夫妻感情，不妨考虑辞退钟点工，两口子一起做家务看看。有超过</w:t>
      </w:r>
      <w:r>
        <w:t>50%</w:t>
      </w:r>
      <w:r>
        <w:rPr>
          <w:rFonts w:cs="宋体" w:hint="eastAsia"/>
        </w:rPr>
        <w:t>的人不愿意做家务的理由（或者说借口）是“太累了”。</w:t>
      </w:r>
    </w:p>
    <w:p w14:paraId="680A64FE" w14:textId="77777777" w:rsidR="001E2883" w:rsidRDefault="001E2883">
      <w:r>
        <w:rPr>
          <w:rFonts w:cs="宋体" w:hint="eastAsia"/>
        </w:rPr>
        <w:t>最后，长辈关系方面，很少有媳妇跟婆婆结成母女一样的良性关系，两者关系不好，近一半的人都认为是生活习惯的冲突，而有</w:t>
      </w:r>
      <w:r>
        <w:t>75%</w:t>
      </w:r>
      <w:r>
        <w:rPr>
          <w:rFonts w:cs="宋体" w:hint="eastAsia"/>
        </w:rPr>
        <w:t>的受访者认为婆媳关系不好，双方都有责任。调查证明了婆媳关系问题仍然是千古难题，但有趣的是，多数人都不认为婆媳关系能够对夫妻感情造成实质性的影响。由此可见，男方作为“夹心饼干”，充当和事佬的角色尤为重要。</w:t>
      </w:r>
    </w:p>
    <w:sectPr w:rsidR="001E2883" w:rsidSect="00AE60DA">
      <w:pgSz w:w="9979" w:h="14175" w:code="34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396FA" w14:textId="77777777" w:rsidR="004F70B8" w:rsidRDefault="004F70B8" w:rsidP="00AE60DA">
      <w:r>
        <w:separator/>
      </w:r>
    </w:p>
  </w:endnote>
  <w:endnote w:type="continuationSeparator" w:id="0">
    <w:p w14:paraId="07176A00" w14:textId="77777777" w:rsidR="004F70B8" w:rsidRDefault="004F70B8" w:rsidP="00AE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0DA5C" w14:textId="77777777" w:rsidR="004F70B8" w:rsidRDefault="004F70B8" w:rsidP="00AE60DA">
      <w:r>
        <w:separator/>
      </w:r>
    </w:p>
  </w:footnote>
  <w:footnote w:type="continuationSeparator" w:id="0">
    <w:p w14:paraId="648B55D7" w14:textId="77777777" w:rsidR="004F70B8" w:rsidRDefault="004F70B8" w:rsidP="00AE6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1C"/>
    <w:rsid w:val="001E2883"/>
    <w:rsid w:val="004611E2"/>
    <w:rsid w:val="004F70B8"/>
    <w:rsid w:val="0095141E"/>
    <w:rsid w:val="00A5731C"/>
    <w:rsid w:val="00AE60DA"/>
    <w:rsid w:val="00E908A8"/>
    <w:rsid w:val="00F7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257FB3A"/>
  <w15:docId w15:val="{96EC665A-2E1A-4DA0-9A65-379BF6A4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E60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E60DA"/>
    <w:rPr>
      <w:kern w:val="2"/>
      <w:sz w:val="18"/>
      <w:szCs w:val="18"/>
    </w:rPr>
  </w:style>
  <w:style w:type="paragraph" w:styleId="a5">
    <w:name w:val="footer"/>
    <w:basedOn w:val="a"/>
    <w:link w:val="a6"/>
    <w:rsid w:val="00AE60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E60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6032;&#22686;\3\&#32032;&#2644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素材.dotx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> 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近日看到了一份《中国婚姻状况调查》，里面提供了比较翔实的数据，一定程度上反映了中国人的婚姻状况</dc:title>
  <dc:subject/>
  <dc:creator>Mr</dc:creator>
  <cp:keywords/>
  <dc:description/>
  <cp:lastModifiedBy>Administrator</cp:lastModifiedBy>
  <cp:revision>2</cp:revision>
  <dcterms:created xsi:type="dcterms:W3CDTF">2023-01-07T06:19:00Z</dcterms:created>
  <dcterms:modified xsi:type="dcterms:W3CDTF">2023-01-07T06:19:00Z</dcterms:modified>
</cp:coreProperties>
</file>